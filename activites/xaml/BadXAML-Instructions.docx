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BD21E" w14:textId="17A29EF5" w:rsidR="00D64B85" w:rsidRDefault="00AC7CA6" w:rsidP="00AC7CA6">
      <w:pPr>
        <w:pStyle w:val="Titre1"/>
      </w:pPr>
      <w:r>
        <w:t>Description</w:t>
      </w:r>
    </w:p>
    <w:p w14:paraId="7026F5FC" w14:textId="6EB815C8" w:rsidR="00AC7CA6" w:rsidRDefault="002F1D8B" w:rsidP="00AC7CA6">
      <w:r>
        <w:t>Le fichier XAML suivant est endommagé :</w:t>
      </w:r>
    </w:p>
    <w:p w14:paraId="7821477F" w14:textId="412B9BEF" w:rsidR="005439F2" w:rsidRPr="00AC7CA6" w:rsidRDefault="001D1AA4" w:rsidP="00AC7CA6">
      <w:r w:rsidRPr="001D1AA4">
        <w:rPr>
          <w:noProof/>
        </w:rPr>
        <w:drawing>
          <wp:inline distT="0" distB="0" distL="0" distR="0" wp14:anchorId="4237FF87" wp14:editId="39D46A7B">
            <wp:extent cx="5167509" cy="4664053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6366" cy="469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5460" w:rsidRPr="00E25460">
        <w:rPr>
          <w:noProof/>
        </w:rPr>
        <w:drawing>
          <wp:inline distT="0" distB="0" distL="0" distR="0" wp14:anchorId="4109F28C" wp14:editId="10DBF4ED">
            <wp:extent cx="5202352" cy="3326634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661" cy="336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CCE4C" w14:textId="77777777" w:rsidR="00E25460" w:rsidRDefault="00E25460">
      <w:pPr>
        <w:rPr>
          <w:rFonts w:asciiTheme="majorHAnsi" w:hAnsiTheme="majorHAnsi" w:cs="Arial"/>
          <w:b/>
          <w:bCs/>
          <w:kern w:val="32"/>
          <w:sz w:val="32"/>
          <w:szCs w:val="32"/>
        </w:rPr>
      </w:pPr>
      <w:r>
        <w:br w:type="page"/>
      </w:r>
    </w:p>
    <w:p w14:paraId="5954D962" w14:textId="03CD2EE6" w:rsidR="00AC7CA6" w:rsidRDefault="00AC7CA6" w:rsidP="00AC7CA6">
      <w:pPr>
        <w:pStyle w:val="Titre1"/>
      </w:pPr>
      <w:r>
        <w:lastRenderedPageBreak/>
        <w:t>Mission 1</w:t>
      </w:r>
    </w:p>
    <w:p w14:paraId="26DEDAFB" w14:textId="77777777" w:rsidR="00C36500" w:rsidRDefault="00E25460" w:rsidP="00E25460">
      <w:r>
        <w:t xml:space="preserve">Corriger </w:t>
      </w:r>
      <w:r w:rsidR="00C36500">
        <w:t xml:space="preserve">en </w:t>
      </w:r>
    </w:p>
    <w:p w14:paraId="511FF722" w14:textId="55F017C5" w:rsidR="00E25460" w:rsidRDefault="00C36500" w:rsidP="00C36500">
      <w:pPr>
        <w:pStyle w:val="Paragraphedeliste"/>
        <w:numPr>
          <w:ilvl w:val="0"/>
          <w:numId w:val="3"/>
        </w:numPr>
      </w:pPr>
      <w:r>
        <w:t>Traçant les éléments superflus</w:t>
      </w:r>
    </w:p>
    <w:p w14:paraId="71D214D1" w14:textId="2609C59D" w:rsidR="00C36500" w:rsidRDefault="00C36500" w:rsidP="00C36500">
      <w:pPr>
        <w:pStyle w:val="Paragraphedeliste"/>
        <w:numPr>
          <w:ilvl w:val="0"/>
          <w:numId w:val="3"/>
        </w:numPr>
      </w:pPr>
      <w:r>
        <w:t>Ajoutant les éléments manquants</w:t>
      </w:r>
    </w:p>
    <w:p w14:paraId="4910CE46" w14:textId="6780AC92" w:rsidR="00C36500" w:rsidRPr="00E25460" w:rsidRDefault="00C36500" w:rsidP="00C36500">
      <w:pPr>
        <w:pStyle w:val="Paragraphedeliste"/>
        <w:numPr>
          <w:ilvl w:val="0"/>
          <w:numId w:val="3"/>
        </w:numPr>
      </w:pPr>
      <w:r>
        <w:t>Modifiant les éléments erronés</w:t>
      </w:r>
    </w:p>
    <w:p w14:paraId="3BDD295E" w14:textId="1BD702B3" w:rsidR="00AC7CA6" w:rsidRDefault="00AC7CA6" w:rsidP="00AC7CA6">
      <w:pPr>
        <w:pStyle w:val="Titre1"/>
      </w:pPr>
      <w:r>
        <w:t>Mission 2</w:t>
      </w:r>
    </w:p>
    <w:p w14:paraId="36EC5615" w14:textId="62F464AB" w:rsidR="00C36500" w:rsidRDefault="002C3F6B" w:rsidP="00C36500">
      <w:r>
        <w:t>Compléter le schéma d’imbrication (« poupées russes ») correspondant :</w:t>
      </w:r>
    </w:p>
    <w:p w14:paraId="6CA3E7D6" w14:textId="50590409" w:rsidR="002C3F6B" w:rsidRPr="00C36500" w:rsidRDefault="006D3220" w:rsidP="00C36500">
      <w:r>
        <w:rPr>
          <w:noProof/>
        </w:rPr>
        <w:pict w14:anchorId="730A0989">
          <v:shapetype id="_x0000_t202" coordsize="21600,21600" o:spt="202" path="m,l,21600r21600,l21600,xe">
            <v:stroke joinstyle="miter"/>
            <v:path gradientshapeok="t" o:connecttype="rect"/>
          </v:shapetype>
          <v:shape id="_x0000_s2054" type="#_x0000_t202" style="position:absolute;margin-left:43.35pt;margin-top:76.45pt;width:186.5pt;height:30.65pt;z-index:251662336" stroked="f">
            <v:textbox style="mso-next-textbox:#_x0000_s2054">
              <w:txbxContent>
                <w:p w14:paraId="5F5587CA" w14:textId="577021B2" w:rsidR="00730A6F" w:rsidRPr="00115F9B" w:rsidRDefault="00115F9B">
                  <w:pPr>
                    <w:rPr>
                      <w:color w:val="8DB3E2" w:themeColor="text2" w:themeTint="66"/>
                      <w:sz w:val="28"/>
                      <w:szCs w:val="28"/>
                    </w:rPr>
                  </w:pPr>
                  <w:proofErr w:type="spellStart"/>
                  <w:r w:rsidRPr="00FD30B0">
                    <w:rPr>
                      <w:color w:val="8DB3E2" w:themeColor="text2" w:themeTint="66"/>
                      <w:sz w:val="32"/>
                      <w:szCs w:val="32"/>
                    </w:rPr>
                    <w:t>VerticalStackLayout</w:t>
                  </w:r>
                  <w:proofErr w:type="spellEnd"/>
                </w:p>
              </w:txbxContent>
            </v:textbox>
          </v:shape>
        </w:pict>
      </w:r>
      <w:r>
        <w:rPr>
          <w:noProof/>
        </w:rPr>
        <w:pict w14:anchorId="742129D9">
          <v:shape id="Zone de texte 2" o:spid="_x0000_s2053" type="#_x0000_t202" style="position:absolute;margin-left:43.35pt;margin-top:28pt;width:132.35pt;height:27.7pt;z-index:25166131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 style="mso-next-textbox:#Zone de texte 2">
              <w:txbxContent>
                <w:p w14:paraId="0C876A57" w14:textId="2B1258B8" w:rsidR="002E0EB3" w:rsidRPr="002E0EB3" w:rsidRDefault="002E0EB3">
                  <w:pPr>
                    <w:rPr>
                      <w:sz w:val="32"/>
                      <w:szCs w:val="32"/>
                    </w:rPr>
                  </w:pPr>
                  <w:proofErr w:type="spellStart"/>
                  <w:r w:rsidRPr="002E0EB3">
                    <w:rPr>
                      <w:sz w:val="32"/>
                      <w:szCs w:val="32"/>
                    </w:rPr>
                    <w:t>ContentPage</w:t>
                  </w:r>
                  <w:proofErr w:type="spellEnd"/>
                </w:p>
              </w:txbxContent>
            </v:textbox>
            <w10:wrap type="square"/>
          </v:shape>
        </w:pict>
      </w:r>
      <w:r>
        <w:rPr>
          <w:noProof/>
        </w:rPr>
        <w:pict w14:anchorId="4DF3740B">
          <v:roundrect id="_x0000_s2052" style="position:absolute;margin-left:16.6pt;margin-top:60.75pt;width:414.3pt;height:463.25pt;z-index:251659264" arcsize="10923f" fillcolor="white [3201]" strokecolor="#4f81bd [3204]" strokeweight="1pt">
            <v:stroke dashstyle="dash"/>
            <v:shadow color="#868686"/>
          </v:roundrect>
        </w:pict>
      </w:r>
      <w:r>
        <w:rPr>
          <w:noProof/>
        </w:rPr>
        <w:pict w14:anchorId="4DF3740B">
          <v:roundrect id="_x0000_s2051" style="position:absolute;margin-left:1.05pt;margin-top:20.15pt;width:466.2pt;height:540.35pt;z-index:251658240" arcsize="10923f" fillcolor="white [3201]" strokecolor="black [3200]" strokeweight="1pt">
            <v:stroke dashstyle="dash"/>
            <v:shadow color="#868686"/>
          </v:roundrect>
        </w:pict>
      </w:r>
    </w:p>
    <w:sectPr w:rsidR="002C3F6B" w:rsidRPr="00C36500" w:rsidSect="0089582C">
      <w:headerReference w:type="default" r:id="rId12"/>
      <w:footerReference w:type="default" r:id="rId13"/>
      <w:pgSz w:w="11906" w:h="16838" w:code="9"/>
      <w:pgMar w:top="1418" w:right="1134" w:bottom="1418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A44B1" w14:textId="77777777" w:rsidR="00B87FFA" w:rsidRDefault="00B87FFA">
      <w:r>
        <w:separator/>
      </w:r>
    </w:p>
  </w:endnote>
  <w:endnote w:type="continuationSeparator" w:id="0">
    <w:p w14:paraId="06B4691C" w14:textId="77777777" w:rsidR="00B87FFA" w:rsidRDefault="00B87F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TML L">
    <w:altName w:val="ETML"/>
    <w:panose1 w:val="020B06030503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941"/>
      <w:gridCol w:w="1971"/>
      <w:gridCol w:w="3942"/>
    </w:tblGrid>
    <w:tr w:rsidR="00EE0807" w:rsidRPr="00200B6E" w14:paraId="2BF14E51" w14:textId="77777777" w:rsidTr="00D2790C">
      <w:trPr>
        <w:jc w:val="center"/>
      </w:trPr>
      <w:tc>
        <w:tcPr>
          <w:tcW w:w="2000" w:type="pct"/>
          <w:vAlign w:val="center"/>
        </w:tcPr>
        <w:p w14:paraId="41A8EC65" w14:textId="32A36F94" w:rsidR="00EE0807" w:rsidRPr="000F381C" w:rsidRDefault="00EE0807" w:rsidP="00CA1874">
          <w:pPr>
            <w:pStyle w:val="-Pieddepage"/>
          </w:pPr>
          <w:r w:rsidRPr="000F381C">
            <w:t xml:space="preserve">Auteur : </w:t>
          </w:r>
          <w:fldSimple w:instr=" AUTHOR   \* MERGEFORMAT ">
            <w:r w:rsidR="00CB4416">
              <w:rPr>
                <w:noProof/>
              </w:rPr>
              <w:t>Jonathan Melly</w:t>
            </w:r>
          </w:fldSimple>
        </w:p>
      </w:tc>
      <w:tc>
        <w:tcPr>
          <w:tcW w:w="1000" w:type="pct"/>
          <w:vAlign w:val="center"/>
        </w:tcPr>
        <w:p w14:paraId="0881C1AD" w14:textId="77777777" w:rsidR="00EE0807" w:rsidRPr="000F381C" w:rsidRDefault="00EE0807" w:rsidP="00200B6E">
          <w:pPr>
            <w:pStyle w:val="-Pieddepage"/>
            <w:jc w:val="center"/>
          </w:pPr>
        </w:p>
      </w:tc>
      <w:tc>
        <w:tcPr>
          <w:tcW w:w="2000" w:type="pct"/>
          <w:vAlign w:val="center"/>
        </w:tcPr>
        <w:p w14:paraId="74EFBB4C" w14:textId="4530F3F4" w:rsidR="00EE0807" w:rsidRPr="000F381C" w:rsidRDefault="00EE0807" w:rsidP="00200B6E">
          <w:pPr>
            <w:pStyle w:val="-Pieddepage"/>
            <w:jc w:val="right"/>
          </w:pPr>
          <w:r>
            <w:t>Créé le</w:t>
          </w:r>
          <w:r w:rsidRPr="000F381C">
            <w:t xml:space="preserve"> </w:t>
          </w:r>
          <w:r w:rsidR="00FC44EC">
            <w:fldChar w:fldCharType="begin"/>
          </w:r>
          <w:r w:rsidR="00FC44EC">
            <w:instrText xml:space="preserve"> CREATEDATE  \@ "d MMMM yyyy"  \* MERGEFORMAT </w:instrText>
          </w:r>
          <w:r w:rsidR="00FC44EC">
            <w:fldChar w:fldCharType="separate"/>
          </w:r>
          <w:r w:rsidR="00CB4416">
            <w:rPr>
              <w:noProof/>
            </w:rPr>
            <w:t>13 mars 2024</w:t>
          </w:r>
          <w:r w:rsidR="00FC44EC">
            <w:rPr>
              <w:noProof/>
            </w:rPr>
            <w:fldChar w:fldCharType="end"/>
          </w:r>
          <w:r w:rsidRPr="000F381C">
            <w:t xml:space="preserve"> </w:t>
          </w:r>
        </w:p>
      </w:tc>
    </w:tr>
    <w:tr w:rsidR="00EE0807" w:rsidRPr="00200B6E" w14:paraId="50447093" w14:textId="77777777" w:rsidTr="00D2790C">
      <w:trPr>
        <w:jc w:val="center"/>
      </w:trPr>
      <w:tc>
        <w:tcPr>
          <w:tcW w:w="2000" w:type="pct"/>
          <w:vAlign w:val="center"/>
        </w:tcPr>
        <w:p w14:paraId="63564F11" w14:textId="155CB097" w:rsidR="00EE0807" w:rsidRPr="000F381C" w:rsidRDefault="00EE0807" w:rsidP="00D405C9">
          <w:pPr>
            <w:pStyle w:val="-Pieddepage"/>
          </w:pPr>
          <w:r>
            <w:t xml:space="preserve">Modifié par : </w:t>
          </w:r>
          <w:fldSimple w:instr=" LASTSAVEDBY   \* MERGEFORMAT ">
            <w:r w:rsidR="00CB4416">
              <w:rPr>
                <w:noProof/>
              </w:rPr>
              <w:t>Jonathan Melly</w:t>
            </w:r>
          </w:fldSimple>
        </w:p>
      </w:tc>
      <w:tc>
        <w:tcPr>
          <w:tcW w:w="1000" w:type="pct"/>
          <w:vAlign w:val="center"/>
        </w:tcPr>
        <w:p w14:paraId="0124309F" w14:textId="77777777" w:rsidR="00EE0807" w:rsidRPr="000F381C" w:rsidRDefault="00EE0807" w:rsidP="00200B6E">
          <w:pPr>
            <w:pStyle w:val="-Pieddepage"/>
            <w:jc w:val="center"/>
          </w:pPr>
          <w:r w:rsidRPr="000F381C">
            <w:t xml:space="preserve">Page </w:t>
          </w:r>
          <w:r w:rsidRPr="000F381C">
            <w:rPr>
              <w:rStyle w:val="Numrodepage"/>
            </w:rPr>
            <w:fldChar w:fldCharType="begin"/>
          </w:r>
          <w:r w:rsidRPr="000F381C">
            <w:rPr>
              <w:rStyle w:val="Numrodepage"/>
            </w:rPr>
            <w:instrText xml:space="preserve"> PAGE </w:instrText>
          </w:r>
          <w:r w:rsidRPr="000F381C">
            <w:rPr>
              <w:rStyle w:val="Numrodepage"/>
            </w:rPr>
            <w:fldChar w:fldCharType="separate"/>
          </w:r>
          <w:r w:rsidR="00904181">
            <w:rPr>
              <w:rStyle w:val="Numrodepage"/>
              <w:noProof/>
            </w:rPr>
            <w:t>1</w:t>
          </w:r>
          <w:r w:rsidRPr="000F381C">
            <w:rPr>
              <w:rStyle w:val="Numrodepage"/>
            </w:rPr>
            <w:fldChar w:fldCharType="end"/>
          </w:r>
          <w:r w:rsidRPr="000F381C">
            <w:rPr>
              <w:rStyle w:val="Numrodepage"/>
            </w:rPr>
            <w:t xml:space="preserve"> sur </w:t>
          </w:r>
          <w:r w:rsidRPr="000F381C">
            <w:rPr>
              <w:rStyle w:val="Numrodepage"/>
            </w:rPr>
            <w:fldChar w:fldCharType="begin"/>
          </w:r>
          <w:r w:rsidRPr="000F381C">
            <w:rPr>
              <w:rStyle w:val="Numrodepage"/>
            </w:rPr>
            <w:instrText xml:space="preserve"> NUMPAGES </w:instrText>
          </w:r>
          <w:r w:rsidRPr="000F381C">
            <w:rPr>
              <w:rStyle w:val="Numrodepage"/>
            </w:rPr>
            <w:fldChar w:fldCharType="separate"/>
          </w:r>
          <w:r w:rsidR="00904181">
            <w:rPr>
              <w:rStyle w:val="Numrodepage"/>
              <w:noProof/>
            </w:rPr>
            <w:t>1</w:t>
          </w:r>
          <w:r w:rsidRPr="000F381C">
            <w:rPr>
              <w:rStyle w:val="Numrodepage"/>
            </w:rPr>
            <w:fldChar w:fldCharType="end"/>
          </w:r>
        </w:p>
      </w:tc>
      <w:tc>
        <w:tcPr>
          <w:tcW w:w="2000" w:type="pct"/>
          <w:vAlign w:val="center"/>
        </w:tcPr>
        <w:p w14:paraId="6469F763" w14:textId="2F8514B3" w:rsidR="00EE0807" w:rsidRPr="000F381C" w:rsidRDefault="00EE0807" w:rsidP="00200B6E">
          <w:pPr>
            <w:pStyle w:val="-Pieddepage"/>
            <w:jc w:val="right"/>
          </w:pPr>
          <w:r>
            <w:t>Imprimé</w:t>
          </w:r>
          <w:r w:rsidRPr="000F381C">
            <w:t> </w:t>
          </w:r>
          <w:r>
            <w:t>le</w:t>
          </w:r>
          <w:r w:rsidRPr="000F381C">
            <w:t xml:space="preserve"> </w:t>
          </w:r>
          <w:r w:rsidR="00FC44EC">
            <w:fldChar w:fldCharType="begin"/>
          </w:r>
          <w:r w:rsidR="00FC44EC">
            <w:instrText xml:space="preserve"> PRINTDATE  \@ "d MMMM yyyy HH:MM"  \* MERGEFORMAT </w:instrText>
          </w:r>
          <w:r w:rsidR="00FC44EC">
            <w:fldChar w:fldCharType="separate"/>
          </w:r>
          <w:r w:rsidR="00CB4416">
            <w:rPr>
              <w:noProof/>
            </w:rPr>
            <w:t>20 février 2025 07:02</w:t>
          </w:r>
          <w:r w:rsidR="00FC44EC">
            <w:rPr>
              <w:noProof/>
            </w:rPr>
            <w:fldChar w:fldCharType="end"/>
          </w:r>
        </w:p>
      </w:tc>
    </w:tr>
    <w:tr w:rsidR="00EE0807" w:rsidRPr="00200B6E" w14:paraId="70C7AA95" w14:textId="77777777" w:rsidTr="00D2790C">
      <w:trPr>
        <w:jc w:val="center"/>
      </w:trPr>
      <w:tc>
        <w:tcPr>
          <w:tcW w:w="2000" w:type="pct"/>
          <w:vAlign w:val="center"/>
        </w:tcPr>
        <w:p w14:paraId="6C9F9403" w14:textId="2801EBC7" w:rsidR="00EE0807" w:rsidRPr="000F381C" w:rsidRDefault="00EE0807" w:rsidP="0089582C">
          <w:pPr>
            <w:pStyle w:val="-Pieddepage"/>
          </w:pPr>
          <w:r>
            <w:t xml:space="preserve">Version : </w:t>
          </w:r>
          <w:fldSimple w:instr=" INFO  RevNum  \* MERGEFORMAT ">
            <w:r w:rsidR="00CB4416">
              <w:t>19</w:t>
            </w:r>
          </w:fldSimple>
          <w:r>
            <w:t xml:space="preserve"> du </w:t>
          </w:r>
          <w:r w:rsidR="00FC44EC">
            <w:fldChar w:fldCharType="begin"/>
          </w:r>
          <w:r w:rsidR="00FC44EC">
            <w:instrText xml:space="preserve"> SAVEDATE  \@ "d MMMM yyyy"  \* MERGEFORMAT </w:instrText>
          </w:r>
          <w:r w:rsidR="00FC44EC">
            <w:fldChar w:fldCharType="separate"/>
          </w:r>
          <w:r w:rsidR="006D3220">
            <w:rPr>
              <w:noProof/>
            </w:rPr>
            <w:t>20 février 2025</w:t>
          </w:r>
          <w:r w:rsidR="00FC44EC">
            <w:rPr>
              <w:noProof/>
            </w:rPr>
            <w:fldChar w:fldCharType="end"/>
          </w:r>
        </w:p>
      </w:tc>
      <w:tc>
        <w:tcPr>
          <w:tcW w:w="2000" w:type="pct"/>
          <w:gridSpan w:val="2"/>
          <w:vAlign w:val="center"/>
        </w:tcPr>
        <w:p w14:paraId="40FE2469" w14:textId="41A9B9CD" w:rsidR="00EE0807" w:rsidRPr="000F381C" w:rsidRDefault="00CB4416" w:rsidP="00200B6E">
          <w:pPr>
            <w:pStyle w:val="-Pieddepage"/>
            <w:jc w:val="right"/>
          </w:pPr>
          <w:fldSimple w:instr=" FILENAME  \* FirstCap  \* MERGEFORMAT ">
            <w:r>
              <w:rPr>
                <w:noProof/>
              </w:rPr>
              <w:t>Activite02-0Instructions.docx</w:t>
            </w:r>
          </w:fldSimple>
        </w:p>
      </w:tc>
    </w:tr>
  </w:tbl>
  <w:p w14:paraId="36E7F92F" w14:textId="77777777" w:rsidR="00EE0807" w:rsidRDefault="00EE080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EFD6A" w14:textId="77777777" w:rsidR="00B87FFA" w:rsidRDefault="00B87FFA">
      <w:r>
        <w:separator/>
      </w:r>
    </w:p>
  </w:footnote>
  <w:footnote w:type="continuationSeparator" w:id="0">
    <w:p w14:paraId="0E3EDE1C" w14:textId="77777777" w:rsidR="00B87FFA" w:rsidRDefault="00B87F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bottom w:val="single" w:sz="4" w:space="0" w:color="auto"/>
        <w:insideH w:val="single" w:sz="4" w:space="0" w:color="auto"/>
      </w:tblBorders>
      <w:tblLook w:val="01E0" w:firstRow="1" w:lastRow="1" w:firstColumn="1" w:lastColumn="1" w:noHBand="0" w:noVBand="0"/>
    </w:tblPr>
    <w:tblGrid>
      <w:gridCol w:w="1400"/>
      <w:gridCol w:w="1361"/>
      <w:gridCol w:w="3843"/>
      <w:gridCol w:w="3250"/>
    </w:tblGrid>
    <w:tr w:rsidR="00EE0807" w14:paraId="1B4ED0B8" w14:textId="77777777" w:rsidTr="00200B6E">
      <w:trPr>
        <w:trHeight w:val="536"/>
        <w:jc w:val="center"/>
      </w:trPr>
      <w:tc>
        <w:tcPr>
          <w:tcW w:w="1281" w:type="dxa"/>
          <w:vAlign w:val="center"/>
        </w:tcPr>
        <w:p w14:paraId="54680BA6" w14:textId="77777777" w:rsidR="00EE0807" w:rsidRPr="005943A5" w:rsidRDefault="00EE0807" w:rsidP="00200B6E">
          <w:pPr>
            <w:pStyle w:val="En-tte"/>
            <w:tabs>
              <w:tab w:val="clear" w:pos="4536"/>
              <w:tab w:val="clear" w:pos="9072"/>
            </w:tabs>
            <w:rPr>
              <w:rStyle w:val="ETML"/>
            </w:rPr>
          </w:pPr>
          <w:r w:rsidRPr="005943A5">
            <w:rPr>
              <w:rStyle w:val="ETML"/>
            </w:rPr>
            <w:t>ETML</w:t>
          </w:r>
        </w:p>
      </w:tc>
      <w:tc>
        <w:tcPr>
          <w:tcW w:w="1246" w:type="dxa"/>
          <w:vAlign w:val="center"/>
        </w:tcPr>
        <w:p w14:paraId="3693B8EB" w14:textId="4E8D7C54" w:rsidR="00EE0807" w:rsidRDefault="00904181" w:rsidP="00200B6E">
          <w:pPr>
            <w:pStyle w:val="En-tte"/>
            <w:tabs>
              <w:tab w:val="clear" w:pos="4536"/>
              <w:tab w:val="clear" w:pos="9072"/>
            </w:tabs>
            <w:jc w:val="center"/>
          </w:pPr>
          <w:r>
            <w:t>ICT</w:t>
          </w:r>
          <w:r w:rsidR="00EE0807">
            <w:t xml:space="preserve"> </w:t>
          </w:r>
          <w:r w:rsidR="00064A5E">
            <w:rPr>
              <w:sz w:val="28"/>
              <w:szCs w:val="28"/>
            </w:rPr>
            <w:t>335</w:t>
          </w:r>
        </w:p>
      </w:tc>
      <w:tc>
        <w:tcPr>
          <w:tcW w:w="3519" w:type="dxa"/>
          <w:vAlign w:val="center"/>
        </w:tcPr>
        <w:p w14:paraId="5C29F280" w14:textId="7DC8E381" w:rsidR="00EE0807" w:rsidRPr="00200B6E" w:rsidRDefault="00CB4416" w:rsidP="00200B6E">
          <w:pPr>
            <w:pStyle w:val="En-tte"/>
            <w:tabs>
              <w:tab w:val="clear" w:pos="4536"/>
              <w:tab w:val="clear" w:pos="9072"/>
            </w:tabs>
            <w:jc w:val="center"/>
            <w:rPr>
              <w:b/>
            </w:rPr>
          </w:pPr>
          <w:fldSimple w:instr=" TITLE   \* MERGEFORMAT ">
            <w:r w:rsidRPr="00CB4416">
              <w:rPr>
                <w:b/>
              </w:rPr>
              <w:t>XAML</w:t>
            </w:r>
          </w:fldSimple>
        </w:p>
      </w:tc>
      <w:tc>
        <w:tcPr>
          <w:tcW w:w="2976" w:type="dxa"/>
          <w:vAlign w:val="center"/>
        </w:tcPr>
        <w:p w14:paraId="5048FE40" w14:textId="77777777" w:rsidR="00EE0807" w:rsidRDefault="00996128" w:rsidP="00200B6E">
          <w:pPr>
            <w:pStyle w:val="En-tte"/>
            <w:tabs>
              <w:tab w:val="clear" w:pos="4536"/>
              <w:tab w:val="clear" w:pos="9072"/>
            </w:tabs>
            <w:jc w:val="right"/>
          </w:pPr>
          <w:r>
            <w:rPr>
              <w:noProof/>
            </w:rPr>
            <w:drawing>
              <wp:inline distT="0" distB="0" distL="0" distR="0" wp14:anchorId="77CE0850" wp14:editId="3621DAB3">
                <wp:extent cx="1645920" cy="403860"/>
                <wp:effectExtent l="19050" t="0" r="0" b="0"/>
                <wp:docPr id="2" name="Image 2" descr="Souris-Informatique_A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Souris-Informatique_A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5920" cy="403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9A9D2CC" w14:textId="77777777" w:rsidR="00EE0807" w:rsidRPr="00BE3ABE" w:rsidRDefault="00EE0807" w:rsidP="00BE3AB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pt;height:11.2pt" o:bullet="t">
        <v:imagedata r:id="rId1" o:title="BD10263_"/>
      </v:shape>
    </w:pict>
  </w:numPicBullet>
  <w:abstractNum w:abstractNumId="0" w15:restartNumberingAfterBreak="0">
    <w:nsid w:val="13AB381A"/>
    <w:multiLevelType w:val="hybridMultilevel"/>
    <w:tmpl w:val="B43857E8"/>
    <w:lvl w:ilvl="0" w:tplc="324611CA">
      <w:start w:val="1"/>
      <w:numFmt w:val="bullet"/>
      <w:pStyle w:val="Puce"/>
      <w:lvlText w:val=""/>
      <w:lvlPicBulletId w:val="0"/>
      <w:lvlJc w:val="left"/>
      <w:pPr>
        <w:tabs>
          <w:tab w:val="num" w:pos="794"/>
        </w:tabs>
        <w:ind w:left="794" w:hanging="454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040920"/>
    <w:multiLevelType w:val="hybridMultilevel"/>
    <w:tmpl w:val="9F46DBD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4C7079"/>
    <w:multiLevelType w:val="multilevel"/>
    <w:tmpl w:val="5E80DB40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85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1774737601">
    <w:abstractNumId w:val="0"/>
  </w:num>
  <w:num w:numId="2" w16cid:durableId="540091499">
    <w:abstractNumId w:val="2"/>
  </w:num>
  <w:num w:numId="3" w16cid:durableId="181476991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170B9"/>
    <w:rsid w:val="000020C6"/>
    <w:rsid w:val="0001209F"/>
    <w:rsid w:val="000316F0"/>
    <w:rsid w:val="00064A5E"/>
    <w:rsid w:val="00086114"/>
    <w:rsid w:val="000A1B63"/>
    <w:rsid w:val="000B2D3B"/>
    <w:rsid w:val="000B6BE0"/>
    <w:rsid w:val="000F22B9"/>
    <w:rsid w:val="000F381C"/>
    <w:rsid w:val="0010591C"/>
    <w:rsid w:val="00114120"/>
    <w:rsid w:val="00115F9B"/>
    <w:rsid w:val="00171DC6"/>
    <w:rsid w:val="001C454D"/>
    <w:rsid w:val="001D1AA4"/>
    <w:rsid w:val="001D4FEA"/>
    <w:rsid w:val="001D72BA"/>
    <w:rsid w:val="001F2420"/>
    <w:rsid w:val="00200B6E"/>
    <w:rsid w:val="00215418"/>
    <w:rsid w:val="00226B12"/>
    <w:rsid w:val="002770F3"/>
    <w:rsid w:val="002951BD"/>
    <w:rsid w:val="002B6893"/>
    <w:rsid w:val="002C026C"/>
    <w:rsid w:val="002C3F6B"/>
    <w:rsid w:val="002C6634"/>
    <w:rsid w:val="002D6ABB"/>
    <w:rsid w:val="002E0EB3"/>
    <w:rsid w:val="002F038B"/>
    <w:rsid w:val="002F1D8B"/>
    <w:rsid w:val="0034172E"/>
    <w:rsid w:val="003F1870"/>
    <w:rsid w:val="004008EB"/>
    <w:rsid w:val="0040782E"/>
    <w:rsid w:val="004176C3"/>
    <w:rsid w:val="00436B90"/>
    <w:rsid w:val="00477290"/>
    <w:rsid w:val="00490FA2"/>
    <w:rsid w:val="004D5266"/>
    <w:rsid w:val="004E06F9"/>
    <w:rsid w:val="00542BCB"/>
    <w:rsid w:val="005439F2"/>
    <w:rsid w:val="0055647F"/>
    <w:rsid w:val="00571E4B"/>
    <w:rsid w:val="00574085"/>
    <w:rsid w:val="005926D0"/>
    <w:rsid w:val="005943A5"/>
    <w:rsid w:val="005D6D37"/>
    <w:rsid w:val="005E6192"/>
    <w:rsid w:val="005E6B56"/>
    <w:rsid w:val="00653286"/>
    <w:rsid w:val="006631C7"/>
    <w:rsid w:val="00673C17"/>
    <w:rsid w:val="0068567F"/>
    <w:rsid w:val="006902A9"/>
    <w:rsid w:val="006966D0"/>
    <w:rsid w:val="006B1825"/>
    <w:rsid w:val="006D153B"/>
    <w:rsid w:val="006D3220"/>
    <w:rsid w:val="006E132F"/>
    <w:rsid w:val="006E4DA8"/>
    <w:rsid w:val="007118D3"/>
    <w:rsid w:val="00730A6F"/>
    <w:rsid w:val="00744762"/>
    <w:rsid w:val="0074498A"/>
    <w:rsid w:val="007476C9"/>
    <w:rsid w:val="007724F1"/>
    <w:rsid w:val="00772BC0"/>
    <w:rsid w:val="007748A7"/>
    <w:rsid w:val="00792AAB"/>
    <w:rsid w:val="007D2CDF"/>
    <w:rsid w:val="007D546C"/>
    <w:rsid w:val="007E5F3D"/>
    <w:rsid w:val="007F0FDD"/>
    <w:rsid w:val="00803D9D"/>
    <w:rsid w:val="00824D0A"/>
    <w:rsid w:val="00845304"/>
    <w:rsid w:val="00851A5E"/>
    <w:rsid w:val="008542CA"/>
    <w:rsid w:val="00891718"/>
    <w:rsid w:val="0089582C"/>
    <w:rsid w:val="008C40C0"/>
    <w:rsid w:val="008D3537"/>
    <w:rsid w:val="0090391B"/>
    <w:rsid w:val="00904181"/>
    <w:rsid w:val="009142E2"/>
    <w:rsid w:val="009250B0"/>
    <w:rsid w:val="009440AB"/>
    <w:rsid w:val="00961794"/>
    <w:rsid w:val="0099022A"/>
    <w:rsid w:val="00996128"/>
    <w:rsid w:val="009B5A35"/>
    <w:rsid w:val="009B6FDC"/>
    <w:rsid w:val="009F75DD"/>
    <w:rsid w:val="00A10967"/>
    <w:rsid w:val="00A170B9"/>
    <w:rsid w:val="00A218C2"/>
    <w:rsid w:val="00AA0A83"/>
    <w:rsid w:val="00AC7CA6"/>
    <w:rsid w:val="00AE282D"/>
    <w:rsid w:val="00AE5C87"/>
    <w:rsid w:val="00AF58E1"/>
    <w:rsid w:val="00AF74E6"/>
    <w:rsid w:val="00B038EA"/>
    <w:rsid w:val="00B20D38"/>
    <w:rsid w:val="00B33505"/>
    <w:rsid w:val="00B87FFA"/>
    <w:rsid w:val="00B951B9"/>
    <w:rsid w:val="00BA56D2"/>
    <w:rsid w:val="00BD773C"/>
    <w:rsid w:val="00BE185C"/>
    <w:rsid w:val="00BE3ABE"/>
    <w:rsid w:val="00BF7A15"/>
    <w:rsid w:val="00C36500"/>
    <w:rsid w:val="00CA1874"/>
    <w:rsid w:val="00CB4416"/>
    <w:rsid w:val="00CD1A2D"/>
    <w:rsid w:val="00D15AE6"/>
    <w:rsid w:val="00D174BC"/>
    <w:rsid w:val="00D2251B"/>
    <w:rsid w:val="00D2790C"/>
    <w:rsid w:val="00D405C9"/>
    <w:rsid w:val="00D64B85"/>
    <w:rsid w:val="00D82BEB"/>
    <w:rsid w:val="00DC4A62"/>
    <w:rsid w:val="00E1012A"/>
    <w:rsid w:val="00E25460"/>
    <w:rsid w:val="00E25562"/>
    <w:rsid w:val="00E41BC2"/>
    <w:rsid w:val="00E61B66"/>
    <w:rsid w:val="00E75F1D"/>
    <w:rsid w:val="00E82B8A"/>
    <w:rsid w:val="00EC677D"/>
    <w:rsid w:val="00ED7381"/>
    <w:rsid w:val="00EE0807"/>
    <w:rsid w:val="00EE431D"/>
    <w:rsid w:val="00F512A6"/>
    <w:rsid w:val="00F778D8"/>
    <w:rsid w:val="00F93513"/>
    <w:rsid w:val="00FB7C75"/>
    <w:rsid w:val="00FC2986"/>
    <w:rsid w:val="00FC44EC"/>
    <w:rsid w:val="00FD3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/>
    <o:shapelayout v:ext="edit">
      <o:idmap v:ext="edit" data="2"/>
    </o:shapelayout>
  </w:shapeDefaults>
  <w:decimalSymbol w:val="."/>
  <w:listSeparator w:val=";"/>
  <w14:docId w14:val="01AE306D"/>
  <w15:docId w15:val="{531F25D1-F02C-437D-A7D4-F084B5AEF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3537"/>
  </w:style>
  <w:style w:type="paragraph" w:styleId="Titre1">
    <w:name w:val="heading 1"/>
    <w:basedOn w:val="Normal"/>
    <w:next w:val="Normal"/>
    <w:qFormat/>
    <w:rsid w:val="00CA1874"/>
    <w:pPr>
      <w:keepNext/>
      <w:spacing w:before="240" w:after="60"/>
      <w:outlineLvl w:val="0"/>
    </w:pPr>
    <w:rPr>
      <w:rFonts w:asciiTheme="majorHAnsi" w:hAnsiTheme="majorHAnsi" w:cs="Arial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qFormat/>
    <w:rsid w:val="00CA1874"/>
    <w:pPr>
      <w:keepNext/>
      <w:spacing w:before="240" w:after="60"/>
      <w:outlineLvl w:val="1"/>
    </w:pPr>
    <w:rPr>
      <w:rFonts w:asciiTheme="majorHAnsi" w:hAnsiTheme="majorHAnsi" w:cs="Arial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qFormat/>
    <w:rsid w:val="00CA1874"/>
    <w:pPr>
      <w:keepNext/>
      <w:spacing w:before="240" w:after="60"/>
      <w:outlineLvl w:val="2"/>
    </w:pPr>
    <w:rPr>
      <w:rFonts w:asciiTheme="majorHAnsi" w:hAnsiTheme="majorHAnsi" w:cs="Arial"/>
      <w:b/>
      <w:bCs/>
      <w:sz w:val="26"/>
      <w:szCs w:val="26"/>
    </w:rPr>
  </w:style>
  <w:style w:type="paragraph" w:styleId="Titre4">
    <w:name w:val="heading 4"/>
    <w:basedOn w:val="Normal"/>
    <w:next w:val="Normal"/>
    <w:semiHidden/>
    <w:qFormat/>
    <w:rsid w:val="005943A5"/>
    <w:pPr>
      <w:keepNext/>
      <w:numPr>
        <w:ilvl w:val="3"/>
        <w:numId w:val="2"/>
      </w:numPr>
      <w:spacing w:before="240" w:after="60"/>
      <w:outlineLvl w:val="3"/>
    </w:pPr>
    <w:rPr>
      <w:rFonts w:asciiTheme="majorHAnsi" w:hAnsiTheme="majorHAnsi"/>
      <w:b/>
      <w:bCs/>
      <w:sz w:val="28"/>
      <w:szCs w:val="28"/>
    </w:rPr>
  </w:style>
  <w:style w:type="paragraph" w:styleId="Titre5">
    <w:name w:val="heading 5"/>
    <w:basedOn w:val="Normal"/>
    <w:next w:val="Normal"/>
    <w:semiHidden/>
    <w:qFormat/>
    <w:rsid w:val="005943A5"/>
    <w:pPr>
      <w:numPr>
        <w:ilvl w:val="4"/>
        <w:numId w:val="2"/>
      </w:numPr>
      <w:spacing w:before="240" w:after="60"/>
      <w:outlineLvl w:val="4"/>
    </w:pPr>
    <w:rPr>
      <w:rFonts w:asciiTheme="majorHAnsi" w:hAnsiTheme="majorHAnsi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semiHidden/>
    <w:qFormat/>
    <w:rsid w:val="005943A5"/>
    <w:pPr>
      <w:numPr>
        <w:ilvl w:val="5"/>
        <w:numId w:val="2"/>
      </w:numPr>
      <w:spacing w:before="240" w:after="60"/>
      <w:outlineLvl w:val="5"/>
    </w:pPr>
    <w:rPr>
      <w:rFonts w:asciiTheme="majorHAnsi" w:hAnsiTheme="majorHAnsi"/>
      <w:b/>
      <w:bCs/>
      <w:sz w:val="22"/>
      <w:szCs w:val="22"/>
    </w:rPr>
  </w:style>
  <w:style w:type="paragraph" w:styleId="Titre7">
    <w:name w:val="heading 7"/>
    <w:basedOn w:val="Normal"/>
    <w:next w:val="Normal"/>
    <w:semiHidden/>
    <w:qFormat/>
    <w:rsid w:val="005943A5"/>
    <w:pPr>
      <w:numPr>
        <w:ilvl w:val="6"/>
        <w:numId w:val="2"/>
      </w:numPr>
      <w:spacing w:before="240" w:after="60"/>
      <w:outlineLvl w:val="6"/>
    </w:pPr>
    <w:rPr>
      <w:rFonts w:asciiTheme="majorHAnsi" w:hAnsiTheme="majorHAnsi"/>
    </w:rPr>
  </w:style>
  <w:style w:type="paragraph" w:styleId="Titre8">
    <w:name w:val="heading 8"/>
    <w:basedOn w:val="Normal"/>
    <w:next w:val="Normal"/>
    <w:semiHidden/>
    <w:qFormat/>
    <w:rsid w:val="005943A5"/>
    <w:pPr>
      <w:numPr>
        <w:ilvl w:val="7"/>
        <w:numId w:val="2"/>
      </w:numPr>
      <w:spacing w:before="240" w:after="60"/>
      <w:outlineLvl w:val="7"/>
    </w:pPr>
    <w:rPr>
      <w:rFonts w:asciiTheme="majorHAnsi" w:hAnsiTheme="majorHAnsi"/>
      <w:i/>
      <w:iCs/>
    </w:rPr>
  </w:style>
  <w:style w:type="paragraph" w:styleId="Titre9">
    <w:name w:val="heading 9"/>
    <w:basedOn w:val="Normal"/>
    <w:next w:val="Normal"/>
    <w:semiHidden/>
    <w:qFormat/>
    <w:rsid w:val="005943A5"/>
    <w:pPr>
      <w:numPr>
        <w:ilvl w:val="8"/>
        <w:numId w:val="2"/>
      </w:numPr>
      <w:spacing w:before="240" w:after="60"/>
      <w:outlineLvl w:val="8"/>
    </w:pPr>
    <w:rPr>
      <w:rFonts w:asciiTheme="majorHAnsi" w:hAnsiTheme="majorHAnsi"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rsid w:val="00AE282D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rsid w:val="00AE282D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semiHidden/>
    <w:rsid w:val="00AE28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semiHidden/>
    <w:rsid w:val="005E6192"/>
  </w:style>
  <w:style w:type="paragraph" w:customStyle="1" w:styleId="Titrecentr">
    <w:name w:val="Titre centré"/>
    <w:basedOn w:val="Normal"/>
    <w:rsid w:val="00CA1874"/>
    <w:pPr>
      <w:spacing w:before="240" w:after="360"/>
      <w:jc w:val="center"/>
    </w:pPr>
    <w:rPr>
      <w:rFonts w:asciiTheme="majorHAnsi" w:hAnsiTheme="majorHAnsi"/>
      <w:b/>
      <w:sz w:val="64"/>
    </w:rPr>
  </w:style>
  <w:style w:type="paragraph" w:customStyle="1" w:styleId="Puce">
    <w:name w:val="Puce"/>
    <w:basedOn w:val="Normal"/>
    <w:semiHidden/>
    <w:rsid w:val="009B6FDC"/>
    <w:pPr>
      <w:numPr>
        <w:numId w:val="1"/>
      </w:numPr>
      <w:spacing w:line="360" w:lineRule="auto"/>
    </w:pPr>
  </w:style>
  <w:style w:type="paragraph" w:styleId="Textedebulles">
    <w:name w:val="Balloon Text"/>
    <w:basedOn w:val="Normal"/>
    <w:link w:val="TextedebullesCar"/>
    <w:semiHidden/>
    <w:rsid w:val="00E82B8A"/>
    <w:rPr>
      <w:rFonts w:ascii="Tahoma" w:hAnsi="Tahoma" w:cs="Tahoma"/>
      <w:sz w:val="16"/>
      <w:szCs w:val="16"/>
    </w:rPr>
  </w:style>
  <w:style w:type="paragraph" w:styleId="Corpsdetexte">
    <w:name w:val="Body Text"/>
    <w:basedOn w:val="Normal"/>
    <w:link w:val="CorpsdetexteCar"/>
    <w:rsid w:val="00477290"/>
    <w:pPr>
      <w:spacing w:after="120"/>
      <w:jc w:val="both"/>
    </w:pPr>
  </w:style>
  <w:style w:type="paragraph" w:customStyle="1" w:styleId="Gras">
    <w:name w:val="Gras"/>
    <w:basedOn w:val="Normal"/>
    <w:semiHidden/>
    <w:rsid w:val="009B6FDC"/>
    <w:pPr>
      <w:spacing w:line="360" w:lineRule="auto"/>
    </w:pPr>
    <w:rPr>
      <w:b/>
    </w:rPr>
  </w:style>
  <w:style w:type="character" w:customStyle="1" w:styleId="TextedebullesCar">
    <w:name w:val="Texte de bulles Car"/>
    <w:basedOn w:val="Policepardfaut"/>
    <w:link w:val="Textedebulles"/>
    <w:semiHidden/>
    <w:rsid w:val="005943A5"/>
    <w:rPr>
      <w:rFonts w:ascii="Tahoma" w:hAnsi="Tahoma" w:cs="Tahoma"/>
      <w:sz w:val="16"/>
      <w:szCs w:val="16"/>
    </w:rPr>
  </w:style>
  <w:style w:type="paragraph" w:customStyle="1" w:styleId="Italique">
    <w:name w:val="Italique"/>
    <w:basedOn w:val="Normal"/>
    <w:semiHidden/>
    <w:rsid w:val="009B6FDC"/>
    <w:pPr>
      <w:spacing w:line="360" w:lineRule="auto"/>
    </w:pPr>
    <w:rPr>
      <w:i/>
    </w:rPr>
  </w:style>
  <w:style w:type="paragraph" w:customStyle="1" w:styleId="Soulign">
    <w:name w:val="Souligné"/>
    <w:basedOn w:val="Normal"/>
    <w:semiHidden/>
    <w:rsid w:val="009B6FDC"/>
    <w:pPr>
      <w:spacing w:line="360" w:lineRule="auto"/>
    </w:pPr>
    <w:rPr>
      <w:u w:val="single"/>
    </w:rPr>
  </w:style>
  <w:style w:type="paragraph" w:customStyle="1" w:styleId="-Pieddepage">
    <w:name w:val="-Pied de page"/>
    <w:basedOn w:val="Normal"/>
    <w:semiHidden/>
    <w:rsid w:val="00226B12"/>
    <w:rPr>
      <w:sz w:val="16"/>
    </w:rPr>
  </w:style>
  <w:style w:type="character" w:customStyle="1" w:styleId="TexteMasque">
    <w:name w:val="TexteMasque"/>
    <w:basedOn w:val="Policepardfaut"/>
    <w:qFormat/>
    <w:rsid w:val="00EE0807"/>
    <w:rPr>
      <w:b/>
      <w:i/>
      <w:vanish/>
      <w:color w:val="FF0000"/>
      <w:spacing w:val="0"/>
      <w:w w:val="100"/>
      <w:sz w:val="28"/>
    </w:rPr>
  </w:style>
  <w:style w:type="character" w:customStyle="1" w:styleId="ETML">
    <w:name w:val="ETML"/>
    <w:basedOn w:val="Policepardfaut"/>
    <w:uiPriority w:val="1"/>
    <w:qFormat/>
    <w:rsid w:val="005943A5"/>
    <w:rPr>
      <w:rFonts w:ascii="ETML L" w:hAnsi="ETML L"/>
      <w:shadow/>
      <w:sz w:val="28"/>
      <w:szCs w:val="28"/>
    </w:rPr>
  </w:style>
  <w:style w:type="paragraph" w:styleId="NormalWeb">
    <w:name w:val="Normal (Web)"/>
    <w:basedOn w:val="Normal"/>
    <w:semiHidden/>
    <w:rsid w:val="005943A5"/>
    <w:rPr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rsid w:val="005943A5"/>
  </w:style>
  <w:style w:type="paragraph" w:styleId="Titre">
    <w:name w:val="Title"/>
    <w:basedOn w:val="Normal"/>
    <w:next w:val="Normal"/>
    <w:link w:val="TitreCar"/>
    <w:qFormat/>
    <w:rsid w:val="00AC7CA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rsid w:val="00AC7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C365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nmelly.DGEP\OneDrive%20-%20Education%20Vaud\Documents%20-%20ETML_INF-MAITRES\General\Supports%20de%20cours\Enseignement\Modeles\Bureautique\ModeleProf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jpeg"/></Relationships>
</file>

<file path=word/theme/theme1.xml><?xml version="1.0" encoding="utf-8"?>
<a:theme xmlns:a="http://schemas.openxmlformats.org/drawingml/2006/main" name="ThèmeGGZ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ustin">
      <a:maj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Austin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 prstMaterial="metal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94000"/>
                <a:satMod val="114000"/>
                <a:lumMod val="96000"/>
              </a:schemeClr>
            </a:gs>
            <a:gs pos="62000">
              <a:schemeClr val="phClr">
                <a:tint val="92000"/>
                <a:shade val="66000"/>
                <a:satMod val="110000"/>
                <a:lumMod val="80000"/>
              </a:schemeClr>
            </a:gs>
            <a:gs pos="100000">
              <a:schemeClr val="phClr">
                <a:tint val="89000"/>
                <a:shade val="62000"/>
                <a:satMod val="110000"/>
                <a:lumMod val="72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80000"/>
                <a:shade val="58000"/>
              </a:schemeClr>
              <a:schemeClr val="phClr">
                <a:tint val="73000"/>
                <a:shade val="68000"/>
                <a:satMod val="15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12CA962D3BC343BA4881942FCA9ABD" ma:contentTypeVersion="13" ma:contentTypeDescription="Crée un document." ma:contentTypeScope="" ma:versionID="45e4eb9c467ac1095cc278a4b870d57b">
  <xsd:schema xmlns:xsd="http://www.w3.org/2001/XMLSchema" xmlns:xs="http://www.w3.org/2001/XMLSchema" xmlns:p="http://schemas.microsoft.com/office/2006/metadata/properties" xmlns:ns2="eb2b4dc0-5538-4988-a426-1e3bf3687743" xmlns:ns3="26488081-7094-48e3-a435-bbb366c5709a" targetNamespace="http://schemas.microsoft.com/office/2006/metadata/properties" ma:root="true" ma:fieldsID="f5af6340369c61bec97e443d69464973" ns2:_="" ns3:_="">
    <xsd:import namespace="eb2b4dc0-5538-4988-a426-1e3bf3687743"/>
    <xsd:import namespace="26488081-7094-48e3-a435-bbb366c570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2b4dc0-5538-4988-a426-1e3bf36877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488081-7094-48e3-a435-bbb366c5709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1d2a550-8a6e-4716-a102-3562047d879a}" ma:internalName="TaxCatchAll" ma:showField="CatchAllData" ma:web="26488081-7094-48e3-a435-bbb366c570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b2b4dc0-5538-4988-a426-1e3bf3687743">
      <Terms xmlns="http://schemas.microsoft.com/office/infopath/2007/PartnerControls"/>
    </lcf76f155ced4ddcb4097134ff3c332f>
    <TaxCatchAll xmlns="26488081-7094-48e3-a435-bbb366c5709a" xsi:nil="true"/>
  </documentManagement>
</p:properties>
</file>

<file path=customXml/itemProps1.xml><?xml version="1.0" encoding="utf-8"?>
<ds:datastoreItem xmlns:ds="http://schemas.openxmlformats.org/officeDocument/2006/customXml" ds:itemID="{ABF62222-3221-4B14-98DA-1D565DA581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2b4dc0-5538-4988-a426-1e3bf3687743"/>
    <ds:schemaRef ds:uri="26488081-7094-48e3-a435-bbb366c570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93712E4-E56F-4032-A78D-34012429A3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D07CDC-3BE2-4915-A829-DD6B5E951A52}">
  <ds:schemaRefs>
    <ds:schemaRef ds:uri="http://schemas.microsoft.com/office/2006/documentManagement/types"/>
    <ds:schemaRef ds:uri="bf2f2df3-a963-4452-b0e7-67dabc627c35"/>
    <ds:schemaRef ds:uri="http://purl.org/dc/dcmitype/"/>
    <ds:schemaRef ds:uri="f7d9f5a6-831d-4621-8c77-cbcaf993e406"/>
    <ds:schemaRef ds:uri="http://schemas.microsoft.com/sharepoint/v4"/>
    <ds:schemaRef ds:uri="http://www.w3.org/XML/1998/namespace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purl.org/dc/terms/"/>
    <ds:schemaRef ds:uri="eb2b4dc0-5538-4988-a426-1e3bf3687743"/>
    <ds:schemaRef ds:uri="26488081-7094-48e3-a435-bbb366c570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ModeleProf.dotx</Template>
  <TotalTime>12</TotalTime>
  <Pages>2</Pages>
  <Words>40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Titre du document dans propriétés</vt:lpstr>
    </vt:vector>
  </TitlesOfParts>
  <Company>ETML</Company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XAML</dc:title>
  <dc:creator>Jonathan Melly</dc:creator>
  <cp:lastModifiedBy>Jonathan Melly</cp:lastModifiedBy>
  <cp:revision>21</cp:revision>
  <cp:lastPrinted>2025-02-20T06:08:00Z</cp:lastPrinted>
  <dcterms:created xsi:type="dcterms:W3CDTF">2024-03-13T08:57:00Z</dcterms:created>
  <dcterms:modified xsi:type="dcterms:W3CDTF">2025-12-24T15:18:00Z</dcterms:modified>
  <cp:category>ICH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0x010100BD12CA962D3BC343BA4881942FCA9ABD</vt:lpwstr>
  </property>
  <property fmtid="{D5CDD505-2E9C-101B-9397-08002B2CF9AE}" pid="3" name="Order">
    <vt:r8>35301200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</Properties>
</file>